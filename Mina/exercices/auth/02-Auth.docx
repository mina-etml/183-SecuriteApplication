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98439" w14:textId="2CE91601" w:rsidR="00BA1388" w:rsidRPr="00C97E3E" w:rsidRDefault="00C97E3E" w:rsidP="00BA1388">
      <w:pPr>
        <w:pStyle w:val="Titre"/>
        <w:rPr>
          <w:rFonts w:eastAsia="Times New Roman"/>
          <w:color w:val="FF0000"/>
          <w:sz w:val="68"/>
          <w:szCs w:val="68"/>
          <w:lang w:eastAsia="fr-CH"/>
        </w:rPr>
      </w:pPr>
      <w:r w:rsidRPr="00C97E3E">
        <w:rPr>
          <w:rFonts w:eastAsia="Times New Roman"/>
          <w:color w:val="FF0000"/>
          <w:sz w:val="68"/>
          <w:szCs w:val="68"/>
          <w:lang w:eastAsia="fr-CH"/>
        </w:rPr>
        <w:t>Mettre en œuvre les mécanismes d’autorisation et d’authentification</w:t>
      </w:r>
    </w:p>
    <w:p w14:paraId="7A125E20" w14:textId="77777777" w:rsidR="00BA1388" w:rsidRPr="00BA1388" w:rsidRDefault="00BA1388" w:rsidP="00BA1388">
      <w:pPr>
        <w:rPr>
          <w:lang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17B2383D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2DB1EADC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1D8BCFDE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4AE3E6B5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B2445AB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9916BDE" w14:textId="39CBF02F" w:rsidR="00BA1388" w:rsidRPr="00BA1388" w:rsidRDefault="00CB2EDE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rStyle w:val="ng-star-inserted"/>
                <w:b/>
                <w:bCs/>
              </w:rPr>
              <w:t>Pouvoir mettre en œuvre des mécanismes d’authentification et d’autorisation.</w:t>
            </w:r>
          </w:p>
        </w:tc>
      </w:tr>
      <w:tr w:rsidR="007C1D70" w:rsidRPr="00BA1388" w14:paraId="4A129966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24169D66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2A11E43" w14:textId="1A491DA2" w:rsidR="00BA1388" w:rsidRPr="00BA1388" w:rsidRDefault="00CF149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Auditer et sécuriser l’authentification d’une application existante</w:t>
            </w:r>
          </w:p>
        </w:tc>
      </w:tr>
      <w:tr w:rsidR="007C1D70" w:rsidRPr="00BA1388" w14:paraId="5F592A7F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693CC93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1BFA2C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30 min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232B822C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589F6213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75824F5C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199943A0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572D8E4D" w14:textId="77777777" w:rsidR="00BA1388" w:rsidRPr="00DE3DBE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DE3DBE">
              <w:rPr>
                <w:b/>
                <w:bCs/>
                <w:lang w:eastAsia="fr-CH"/>
              </w:rPr>
              <w:t>Moyens d’aide</w:t>
            </w:r>
          </w:p>
        </w:tc>
        <w:tc>
          <w:tcPr>
            <w:tcW w:w="5902" w:type="dxa"/>
            <w:hideMark/>
          </w:tcPr>
          <w:p w14:paraId="09B90248" w14:textId="032FD352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CF1498">
              <w:rPr>
                <w:lang w:eastAsia="fr-CH"/>
              </w:rPr>
              <w:t xml:space="preserve">Support de cours, Notes personnelles, </w:t>
            </w:r>
            <w:proofErr w:type="spellStart"/>
            <w:r w:rsidR="00D02002">
              <w:rPr>
                <w:lang w:eastAsia="fr-CH"/>
              </w:rPr>
              <w:t>Cheatsheet</w:t>
            </w:r>
            <w:r w:rsidR="00C7585C">
              <w:rPr>
                <w:lang w:eastAsia="fr-CH"/>
              </w:rPr>
              <w:t>s</w:t>
            </w:r>
            <w:proofErr w:type="spellEnd"/>
            <w:r w:rsidR="00D02002">
              <w:rPr>
                <w:lang w:eastAsia="fr-CH"/>
              </w:rPr>
              <w:t xml:space="preserve"> </w:t>
            </w:r>
            <w:proofErr w:type="spellStart"/>
            <w:r w:rsidR="00D02002">
              <w:rPr>
                <w:lang w:eastAsia="fr-CH"/>
              </w:rPr>
              <w:t>owasp</w:t>
            </w:r>
            <w:proofErr w:type="spellEnd"/>
          </w:p>
        </w:tc>
      </w:tr>
    </w:tbl>
    <w:p w14:paraId="459382FF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eastAsia="Times New Roman" w:cs="Times New Roman"/>
          <w:lang w:eastAsia="fr-CH"/>
        </w:rPr>
        <w:t> </w:t>
      </w:r>
    </w:p>
    <w:p w14:paraId="47153F03" w14:textId="77777777" w:rsidR="007C1D70" w:rsidRDefault="007C1D70">
      <w:pPr>
        <w:spacing w:line="259" w:lineRule="auto"/>
      </w:pPr>
      <w:r>
        <w:br w:type="page"/>
      </w:r>
    </w:p>
    <w:p w14:paraId="47D6C1EA" w14:textId="5B21AF92" w:rsidR="00CF1498" w:rsidRDefault="00CF1498" w:rsidP="00CF1498">
      <w:pPr>
        <w:pStyle w:val="Titre1"/>
      </w:pPr>
      <w:r>
        <w:lastRenderedPageBreak/>
        <w:t>Mot de passe</w:t>
      </w:r>
      <w:r w:rsidR="00C03FA8">
        <w:t xml:space="preserve"> contrôlé,</w:t>
      </w:r>
      <w:r>
        <w:t xml:space="preserve"> salé, haché et poivré ?</w:t>
      </w:r>
    </w:p>
    <w:p w14:paraId="14DA19E8" w14:textId="17DDF1A1" w:rsidR="00CF1498" w:rsidRDefault="00CF1498" w:rsidP="00CF1498">
      <w:r>
        <w:t>Compléter dans le dessin ci-dessous toutes les étapes qui permettent au serveur d’établir que l’utilisateur s’est authentifié avec succès.</w:t>
      </w:r>
    </w:p>
    <w:p w14:paraId="0E20A257" w14:textId="77777777" w:rsidR="00CF1498" w:rsidRDefault="00CF1498" w:rsidP="00CF149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8355A7" wp14:editId="24799E5E">
                <wp:simplePos x="0" y="0"/>
                <wp:positionH relativeFrom="column">
                  <wp:posOffset>5000625</wp:posOffset>
                </wp:positionH>
                <wp:positionV relativeFrom="paragraph">
                  <wp:posOffset>318135</wp:posOffset>
                </wp:positionV>
                <wp:extent cx="0" cy="5537200"/>
                <wp:effectExtent l="57150" t="0" r="57150" b="44450"/>
                <wp:wrapNone/>
                <wp:docPr id="2810295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372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5273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93.75pt;margin-top:25.05pt;width:0;height:43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BD468D" wp14:editId="40487739">
                <wp:simplePos x="0" y="0"/>
                <wp:positionH relativeFrom="column">
                  <wp:posOffset>2981325</wp:posOffset>
                </wp:positionH>
                <wp:positionV relativeFrom="paragraph">
                  <wp:posOffset>316865</wp:posOffset>
                </wp:positionV>
                <wp:extent cx="0" cy="5537200"/>
                <wp:effectExtent l="57150" t="0" r="57150" b="44450"/>
                <wp:wrapNone/>
                <wp:docPr id="11933028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372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7B055E" id="Straight Arrow Connector 2" o:spid="_x0000_s1026" type="#_x0000_t32" style="position:absolute;margin-left:234.75pt;margin-top:24.95pt;width:0;height:43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12A40B" wp14:editId="612C07C5">
                <wp:simplePos x="0" y="0"/>
                <wp:positionH relativeFrom="column">
                  <wp:posOffset>908050</wp:posOffset>
                </wp:positionH>
                <wp:positionV relativeFrom="paragraph">
                  <wp:posOffset>316865</wp:posOffset>
                </wp:positionV>
                <wp:extent cx="0" cy="5537200"/>
                <wp:effectExtent l="57150" t="0" r="57150" b="44450"/>
                <wp:wrapNone/>
                <wp:docPr id="14432880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372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E8C14" id="Straight Arrow Connector 2" o:spid="_x0000_s1026" type="#_x0000_t32" style="position:absolute;margin-left:71.5pt;margin-top:24.95pt;width:0;height:4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32FF3C" wp14:editId="4C768580">
                <wp:simplePos x="0" y="0"/>
                <wp:positionH relativeFrom="column">
                  <wp:posOffset>2025650</wp:posOffset>
                </wp:positionH>
                <wp:positionV relativeFrom="paragraph">
                  <wp:posOffset>50165</wp:posOffset>
                </wp:positionV>
                <wp:extent cx="1816100" cy="266700"/>
                <wp:effectExtent l="0" t="0" r="12700" b="19050"/>
                <wp:wrapNone/>
                <wp:docPr id="2801140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1E592" w14:textId="77777777" w:rsidR="00CF1498" w:rsidRPr="009937A8" w:rsidRDefault="00CF1498" w:rsidP="00CF149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2FF3C" id="Rectangle 1" o:spid="_x0000_s1026" style="position:absolute;margin-left:159.5pt;margin-top:3.95pt;width:143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" fillcolor="white [3212]" strokecolor="#09101d [484]" strokeweight="1pt">
                <v:textbox>
                  <w:txbxContent>
                    <w:p w14:paraId="1DB1E592" w14:textId="77777777" w:rsidR="00CF1498" w:rsidRPr="009937A8" w:rsidRDefault="00CF1498" w:rsidP="00CF149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Server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EC5E22" wp14:editId="7BE427FF">
                <wp:simplePos x="0" y="0"/>
                <wp:positionH relativeFrom="column">
                  <wp:posOffset>4038600</wp:posOffset>
                </wp:positionH>
                <wp:positionV relativeFrom="paragraph">
                  <wp:posOffset>39370</wp:posOffset>
                </wp:positionV>
                <wp:extent cx="1816100" cy="266700"/>
                <wp:effectExtent l="0" t="0" r="12700" b="19050"/>
                <wp:wrapNone/>
                <wp:docPr id="4414542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83719" w14:textId="77777777" w:rsidR="00CF1498" w:rsidRPr="009937A8" w:rsidRDefault="00CF1498" w:rsidP="00CF149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C5E22" id="_x0000_s1027" style="position:absolute;margin-left:318pt;margin-top:3.1pt;width:143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" fillcolor="white [3212]" strokecolor="#09101d [484]" strokeweight="1pt">
                <v:textbox>
                  <w:txbxContent>
                    <w:p w14:paraId="1C183719" w14:textId="77777777" w:rsidR="00CF1498" w:rsidRPr="009937A8" w:rsidRDefault="00CF1498" w:rsidP="00CF149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Database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DF6655" wp14:editId="6765BF17">
                <wp:simplePos x="0" y="0"/>
                <wp:positionH relativeFrom="column">
                  <wp:posOffset>-6350</wp:posOffset>
                </wp:positionH>
                <wp:positionV relativeFrom="paragraph">
                  <wp:posOffset>50165</wp:posOffset>
                </wp:positionV>
                <wp:extent cx="1816100" cy="266700"/>
                <wp:effectExtent l="0" t="0" r="12700" b="19050"/>
                <wp:wrapNone/>
                <wp:docPr id="11022975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F85CB" w14:textId="77777777" w:rsidR="00CF1498" w:rsidRPr="009937A8" w:rsidRDefault="00CF1498" w:rsidP="00CF149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F6655" id="_x0000_s1028" style="position:absolute;margin-left:-.5pt;margin-top:3.95pt;width:143pt;height:2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" fillcolor="white [3212]" strokecolor="#09101d [484]" strokeweight="1pt">
                <v:textbox>
                  <w:txbxContent>
                    <w:p w14:paraId="5E0F85CB" w14:textId="77777777" w:rsidR="00CF1498" w:rsidRPr="009937A8" w:rsidRDefault="00CF1498" w:rsidP="00CF149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Client</w:t>
                      </w:r>
                    </w:p>
                  </w:txbxContent>
                </v:textbox>
              </v:rect>
            </w:pict>
          </mc:Fallback>
        </mc:AlternateContent>
      </w:r>
    </w:p>
    <w:p w14:paraId="15009AE8" w14:textId="77777777" w:rsidR="00CF1498" w:rsidRDefault="00CF1498" w:rsidP="00CF1498"/>
    <w:p w14:paraId="53436BB4" w14:textId="77777777" w:rsidR="00CF1498" w:rsidRDefault="00CF1498" w:rsidP="00CF149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60CB11" wp14:editId="2D5B32BA">
                <wp:simplePos x="0" y="0"/>
                <wp:positionH relativeFrom="column">
                  <wp:posOffset>-6350</wp:posOffset>
                </wp:positionH>
                <wp:positionV relativeFrom="paragraph">
                  <wp:posOffset>213360</wp:posOffset>
                </wp:positionV>
                <wp:extent cx="1816100" cy="812800"/>
                <wp:effectExtent l="0" t="0" r="12700" b="25400"/>
                <wp:wrapNone/>
                <wp:docPr id="10043615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812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93714" w14:textId="77777777" w:rsidR="00CF1498" w:rsidRPr="009937A8" w:rsidRDefault="00CF1498" w:rsidP="00CF149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[POST] </w:t>
                            </w:r>
                            <w:r w:rsidRPr="009937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/auth</w:t>
                            </w:r>
                            <w:r w:rsidRPr="009937A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  <w:t>body {‘username’ : ‘john’, ‘password’ : ‘1234’}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0CB11" id="_x0000_s1029" style="position:absolute;margin-left:-.5pt;margin-top:16.8pt;width:143pt;height:6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" fillcolor="white [3212]" strokecolor="#09101d [484]" strokeweight="1pt">
                <v:textbox>
                  <w:txbxContent>
                    <w:p w14:paraId="74E93714" w14:textId="77777777" w:rsidR="00CF1498" w:rsidRPr="009937A8" w:rsidRDefault="00CF1498" w:rsidP="00CF149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[POST] </w:t>
                      </w:r>
                      <w:r w:rsidRPr="009937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/auth</w:t>
                      </w:r>
                      <w:r w:rsidRPr="009937A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br/>
                        <w:t>body {‘username’ : ‘john’, ‘password’ : ‘1234’}</w:t>
                      </w:r>
                    </w:p>
                  </w:txbxContent>
                </v:textbox>
              </v:rect>
            </w:pict>
          </mc:Fallback>
        </mc:AlternateContent>
      </w:r>
    </w:p>
    <w:p w14:paraId="5C87C5C9" w14:textId="77777777" w:rsidR="00CF1498" w:rsidRDefault="00CF1498" w:rsidP="00CF1498"/>
    <w:p w14:paraId="5FBB915A" w14:textId="77777777" w:rsidR="00CF1498" w:rsidRDefault="00CF1498" w:rsidP="00CF1498"/>
    <w:p w14:paraId="39C401A9" w14:textId="77777777" w:rsidR="00CF1498" w:rsidRDefault="00CF1498" w:rsidP="00CF1498"/>
    <w:p w14:paraId="2F8093AD" w14:textId="77777777" w:rsidR="00CF1498" w:rsidRDefault="00CF1498" w:rsidP="00CF1498"/>
    <w:p w14:paraId="72AE212C" w14:textId="77777777" w:rsidR="00CF1498" w:rsidRDefault="00CF1498" w:rsidP="00CF1498"/>
    <w:p w14:paraId="1D3B8036" w14:textId="77777777" w:rsidR="00CF1498" w:rsidRDefault="00CF1498" w:rsidP="00CF1498"/>
    <w:p w14:paraId="0EB24866" w14:textId="77777777" w:rsidR="00CF1498" w:rsidRDefault="00CF1498" w:rsidP="00CF1498"/>
    <w:p w14:paraId="68902E0B" w14:textId="77777777" w:rsidR="00CF1498" w:rsidRPr="00DE3DBE" w:rsidRDefault="00CF1498" w:rsidP="00CF1498"/>
    <w:p w14:paraId="7E4356A6" w14:textId="77777777" w:rsidR="00CF1498" w:rsidRPr="007C1D70" w:rsidRDefault="00CF1498" w:rsidP="00CF149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B5E476" wp14:editId="430A4302">
                <wp:simplePos x="0" y="0"/>
                <wp:positionH relativeFrom="column">
                  <wp:posOffset>-12700</wp:posOffset>
                </wp:positionH>
                <wp:positionV relativeFrom="paragraph">
                  <wp:posOffset>309880</wp:posOffset>
                </wp:positionV>
                <wp:extent cx="1816100" cy="812800"/>
                <wp:effectExtent l="0" t="0" r="12700" b="25400"/>
                <wp:wrapNone/>
                <wp:docPr id="12457404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812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31C9F" w14:textId="77777777" w:rsidR="00CF1498" w:rsidRPr="009937A8" w:rsidRDefault="00CF1498" w:rsidP="00CF149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Reçoit response 200 : “Authenticated”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B5E476" id="_x0000_s1030" style="position:absolute;margin-left:-1pt;margin-top:24.4pt;width:143pt;height:6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" fillcolor="white [3212]" strokecolor="#09101d [484]" strokeweight="1pt">
                <v:textbox>
                  <w:txbxContent>
                    <w:p w14:paraId="4EF31C9F" w14:textId="77777777" w:rsidR="00CF1498" w:rsidRPr="009937A8" w:rsidRDefault="00CF1498" w:rsidP="00CF149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Reçoit response 200 : “Authenticated”</w:t>
                      </w:r>
                    </w:p>
                  </w:txbxContent>
                </v:textbox>
              </v:rect>
            </w:pict>
          </mc:Fallback>
        </mc:AlternateContent>
      </w:r>
    </w:p>
    <w:p w14:paraId="78602BC4" w14:textId="77777777" w:rsidR="00CF1498" w:rsidRDefault="00CF1498" w:rsidP="00CF1498">
      <w:pPr>
        <w:pStyle w:val="Titre2"/>
        <w:numPr>
          <w:ilvl w:val="0"/>
          <w:numId w:val="0"/>
        </w:numPr>
      </w:pPr>
    </w:p>
    <w:p w14:paraId="1C7BFC03" w14:textId="77777777" w:rsidR="00CF1498" w:rsidRPr="007052FA" w:rsidRDefault="00CF1498" w:rsidP="00CF1498"/>
    <w:p w14:paraId="5B7FB1AA" w14:textId="77777777" w:rsidR="00CF1498" w:rsidRPr="007052FA" w:rsidRDefault="00CF1498" w:rsidP="00CF1498"/>
    <w:p w14:paraId="4CCFB7E6" w14:textId="77777777" w:rsidR="00CF1498" w:rsidRPr="007052FA" w:rsidRDefault="00CF1498" w:rsidP="00CF1498"/>
    <w:p w14:paraId="57CED708" w14:textId="77777777" w:rsidR="00CF1498" w:rsidRDefault="00CF1498" w:rsidP="00CF1498">
      <w:pPr>
        <w:rPr>
          <w:rFonts w:eastAsiaTheme="majorEastAsia" w:cstheme="majorBidi"/>
          <w:b/>
          <w:bCs/>
          <w:color w:val="000000" w:themeColor="text1"/>
          <w:sz w:val="28"/>
          <w:szCs w:val="32"/>
        </w:rPr>
      </w:pPr>
    </w:p>
    <w:p w14:paraId="65A17FB3" w14:textId="02E7716E" w:rsidR="00C03FA8" w:rsidRPr="00C03FA8" w:rsidRDefault="00C03FA8" w:rsidP="00CF1498">
      <w:pPr>
        <w:rPr>
          <w:b/>
          <w:bCs/>
          <w:i/>
          <w:iCs/>
        </w:rPr>
      </w:pPr>
      <w:r w:rsidRPr="00C03FA8">
        <w:rPr>
          <w:b/>
          <w:bCs/>
          <w:i/>
          <w:iCs/>
        </w:rPr>
        <w:t xml:space="preserve">Checklist </w:t>
      </w:r>
    </w:p>
    <w:p w14:paraId="351C3E00" w14:textId="7939849B" w:rsidR="00CF1498" w:rsidRDefault="00C03FA8" w:rsidP="00C03FA8">
      <w:pPr>
        <w:pStyle w:val="Paragraphedeliste"/>
        <w:numPr>
          <w:ilvl w:val="0"/>
          <w:numId w:val="9"/>
        </w:numPr>
      </w:pPr>
      <w:r>
        <w:t>Les entrées sont « nettoyées »</w:t>
      </w:r>
    </w:p>
    <w:p w14:paraId="771902B2" w14:textId="12377B0F" w:rsidR="00C03FA8" w:rsidRPr="007052FA" w:rsidRDefault="00C03FA8" w:rsidP="00C03FA8">
      <w:pPr>
        <w:pStyle w:val="Paragraphedeliste"/>
        <w:numPr>
          <w:ilvl w:val="0"/>
          <w:numId w:val="9"/>
        </w:numPr>
      </w:pPr>
      <w:r>
        <w:t>Le mot de passe est haché, salé et poivré</w:t>
      </w:r>
    </w:p>
    <w:p w14:paraId="455B2EFD" w14:textId="77777777" w:rsidR="00CF1498" w:rsidRPr="00CF1498" w:rsidRDefault="00CF1498" w:rsidP="00CF1498"/>
    <w:p w14:paraId="1DFEA087" w14:textId="42F41BB0" w:rsidR="00C03FA8" w:rsidRDefault="00C03FA8" w:rsidP="007C1D70">
      <w:pPr>
        <w:pStyle w:val="Titre1"/>
      </w:pPr>
      <w:r>
        <w:t>Setup</w:t>
      </w:r>
    </w:p>
    <w:p w14:paraId="6FC75DEC" w14:textId="77777777" w:rsidR="00FC2178" w:rsidRDefault="00FC2178" w:rsidP="00FC2178">
      <w:pPr>
        <w:pStyle w:val="Titre2"/>
      </w:pPr>
      <w:r>
        <w:t>Application</w:t>
      </w:r>
    </w:p>
    <w:p w14:paraId="174C939B" w14:textId="07A27CB6" w:rsidR="00FC2178" w:rsidRDefault="00FC2178" w:rsidP="00FC2178">
      <w:r>
        <w:t>Récupérer l’archive de l’exercice</w:t>
      </w:r>
      <w:r w:rsidRPr="00FC2178">
        <w:t xml:space="preserve"> </w:t>
      </w:r>
      <w:r>
        <w:t>et l’extraire dans le répertoire de travail du module. Démarrer ensuite les services docker (docker compose up -d) associés et inspecter le code et le fonctionnement de l’application</w:t>
      </w:r>
    </w:p>
    <w:p w14:paraId="7E56ACB1" w14:textId="4DC40EFE" w:rsidR="003E3BCA" w:rsidRDefault="003E3BCA" w:rsidP="003E3BCA">
      <w:pPr>
        <w:pStyle w:val="Titre2"/>
      </w:pPr>
      <w:r>
        <w:t>Versioning</w:t>
      </w:r>
    </w:p>
    <w:p w14:paraId="4A2F6E9B" w14:textId="136AFDBC" w:rsidR="003E3BCA" w:rsidRPr="003E3BCA" w:rsidRDefault="003E3BCA" w:rsidP="003E3BCA">
      <w:r>
        <w:t>Afin de pouvoir facilement basculer entre différentes version, ajouter un suivi des modifications avec un commit initial avant tout modification.</w:t>
      </w:r>
    </w:p>
    <w:p w14:paraId="151F2FC8" w14:textId="24958644" w:rsidR="006B1017" w:rsidRDefault="00CF1498" w:rsidP="00C03FA8">
      <w:pPr>
        <w:pStyle w:val="Titre2"/>
      </w:pPr>
      <w:r>
        <w:t>Outil de requêtage</w:t>
      </w:r>
    </w:p>
    <w:p w14:paraId="60D11468" w14:textId="31B8AD98" w:rsidR="00CF1498" w:rsidRDefault="00CF1498" w:rsidP="00CF1498">
      <w:r>
        <w:t>Il existe différents outils pour travailler avec des requêtes</w:t>
      </w:r>
      <w:r w:rsidR="00D939C1">
        <w:t xml:space="preserve"> sans passer par un navigateur</w:t>
      </w:r>
      <w:r>
        <w:t>. Voici 2 suggestions :</w:t>
      </w:r>
    </w:p>
    <w:p w14:paraId="16D5C88C" w14:textId="529ED603" w:rsidR="00CF1498" w:rsidRDefault="00CF1498" w:rsidP="007C1D70">
      <w:pPr>
        <w:pStyle w:val="Paragraphedeliste"/>
        <w:numPr>
          <w:ilvl w:val="0"/>
          <w:numId w:val="3"/>
        </w:numPr>
      </w:pPr>
      <w:r>
        <w:t xml:space="preserve">Bruno (contenu dans le </w:t>
      </w:r>
      <w:hyperlink r:id="rId10" w:history="1">
        <w:proofErr w:type="spellStart"/>
        <w:r w:rsidRPr="00D939C1">
          <w:rPr>
            <w:rStyle w:val="Lienhypertexte"/>
          </w:rPr>
          <w:t>etml-inf-toolset</w:t>
        </w:r>
        <w:proofErr w:type="spellEnd"/>
      </w:hyperlink>
      <w:r>
        <w:t>)</w:t>
      </w:r>
    </w:p>
    <w:p w14:paraId="3FCC7AD8" w14:textId="2EA7BC12" w:rsidR="00DE3DBE" w:rsidRPr="00D71FA0" w:rsidRDefault="00CF1498" w:rsidP="00DE3DBE">
      <w:pPr>
        <w:pStyle w:val="Paragraphedeliste"/>
        <w:numPr>
          <w:ilvl w:val="0"/>
          <w:numId w:val="3"/>
        </w:numPr>
      </w:pPr>
      <w:r>
        <w:t xml:space="preserve">Plugin </w:t>
      </w:r>
      <w:proofErr w:type="spellStart"/>
      <w:r>
        <w:t>vscode</w:t>
      </w:r>
      <w:proofErr w:type="spellEnd"/>
      <w:r w:rsidR="002027D2">
        <w:t xml:space="preserve"> </w:t>
      </w:r>
      <w:r w:rsidR="002027D2" w:rsidRPr="00CF1498">
        <w:rPr>
          <w:b/>
          <w:bCs/>
        </w:rPr>
        <w:t>Thunder</w:t>
      </w:r>
    </w:p>
    <w:p w14:paraId="202C6C4D" w14:textId="29A2272D" w:rsidR="00D71FA0" w:rsidRPr="00D71FA0" w:rsidRDefault="00515716" w:rsidP="00DE3DBE">
      <w:pPr>
        <w:pStyle w:val="Paragraphedeliste"/>
        <w:numPr>
          <w:ilvl w:val="0"/>
          <w:numId w:val="3"/>
        </w:numPr>
      </w:pPr>
      <w:r>
        <w:t xml:space="preserve">CLI : </w:t>
      </w:r>
      <w:proofErr w:type="spellStart"/>
      <w:r>
        <w:t>c</w:t>
      </w:r>
      <w:r w:rsidR="00D71FA0" w:rsidRPr="00D71FA0">
        <w:t>url</w:t>
      </w:r>
      <w:proofErr w:type="spellEnd"/>
      <w:r w:rsidR="00D71FA0" w:rsidRPr="00D71FA0">
        <w:t xml:space="preserve"> / </w:t>
      </w:r>
      <w:proofErr w:type="spellStart"/>
      <w:r w:rsidR="00D71FA0" w:rsidRPr="00D71FA0">
        <w:t>wget</w:t>
      </w:r>
      <w:proofErr w:type="spellEnd"/>
    </w:p>
    <w:p w14:paraId="1FE07714" w14:textId="784F61C8" w:rsidR="00D70EB2" w:rsidRDefault="00D70EB2" w:rsidP="00D70EB2">
      <w:pPr>
        <w:pStyle w:val="Titre1"/>
      </w:pPr>
      <w:r>
        <w:t>Injection</w:t>
      </w:r>
    </w:p>
    <w:p w14:paraId="484284D9" w14:textId="08E78790" w:rsidR="00D70EB2" w:rsidRDefault="00D70EB2" w:rsidP="00D70EB2">
      <w:r>
        <w:t>Explique</w:t>
      </w:r>
      <w:r w:rsidR="00CF1498">
        <w:t>r</w:t>
      </w:r>
      <w:r>
        <w:t xml:space="preserve"> comment le code fourni est sensible aux injections SQL.</w:t>
      </w:r>
    </w:p>
    <w:p w14:paraId="08542B51" w14:textId="77777777" w:rsidR="00D70EB2" w:rsidRDefault="00D70EB2" w:rsidP="00D70EB2">
      <w:pPr>
        <w:pStyle w:val="answerslines"/>
      </w:pPr>
      <w:r>
        <w:tab/>
      </w:r>
    </w:p>
    <w:p w14:paraId="73A4DB0A" w14:textId="77777777" w:rsidR="00D70EB2" w:rsidRDefault="00D70EB2" w:rsidP="00D70EB2">
      <w:pPr>
        <w:pStyle w:val="answerslines"/>
      </w:pPr>
      <w:r>
        <w:tab/>
      </w:r>
    </w:p>
    <w:p w14:paraId="168EBCE6" w14:textId="77777777" w:rsidR="00D70EB2" w:rsidRDefault="00D70EB2" w:rsidP="00D70EB2">
      <w:pPr>
        <w:pStyle w:val="answerslines"/>
      </w:pPr>
      <w:r>
        <w:tab/>
      </w:r>
    </w:p>
    <w:p w14:paraId="0CAC133E" w14:textId="77777777" w:rsidR="00D70EB2" w:rsidRDefault="00D70EB2" w:rsidP="00D70EB2"/>
    <w:p w14:paraId="12D95895" w14:textId="2C5084E3" w:rsidR="00D70EB2" w:rsidRDefault="00D70EB2" w:rsidP="00D70EB2">
      <w:r>
        <w:t>Propose</w:t>
      </w:r>
      <w:r w:rsidR="00CF1498">
        <w:t>r</w:t>
      </w:r>
      <w:r>
        <w:t xml:space="preserve"> un </w:t>
      </w:r>
      <w:proofErr w:type="spellStart"/>
      <w:r>
        <w:t>payload</w:t>
      </w:r>
      <w:proofErr w:type="spellEnd"/>
      <w:r>
        <w:t xml:space="preserve"> (body) qui montre comment l’utilisateur </w:t>
      </w:r>
      <w:proofErr w:type="spellStart"/>
      <w:r>
        <w:rPr>
          <w:b/>
          <w:bCs/>
        </w:rPr>
        <w:t>tartampion</w:t>
      </w:r>
      <w:proofErr w:type="spellEnd"/>
      <w:r>
        <w:rPr>
          <w:b/>
          <w:bCs/>
        </w:rPr>
        <w:t xml:space="preserve"> </w:t>
      </w:r>
      <w:r>
        <w:t xml:space="preserve">pourrait se </w:t>
      </w:r>
      <w:r w:rsidR="00CF1498">
        <w:t>connecter</w:t>
      </w:r>
      <w:r>
        <w:t> :</w:t>
      </w:r>
    </w:p>
    <w:p w14:paraId="03EB524C" w14:textId="77777777" w:rsidR="00D70EB2" w:rsidRDefault="00D70EB2" w:rsidP="00D70EB2">
      <w:pPr>
        <w:pStyle w:val="answerslines"/>
      </w:pPr>
      <w:r>
        <w:tab/>
      </w:r>
    </w:p>
    <w:p w14:paraId="2FE495BB" w14:textId="6030E8BD" w:rsidR="00D70EB2" w:rsidRDefault="00D70EB2" w:rsidP="00D70EB2">
      <w:pPr>
        <w:pStyle w:val="answerslines"/>
      </w:pPr>
      <w:r>
        <w:lastRenderedPageBreak/>
        <w:tab/>
      </w:r>
    </w:p>
    <w:p w14:paraId="7E4AF2E4" w14:textId="3B1866EE" w:rsidR="00893148" w:rsidRDefault="00893148" w:rsidP="00B35BD5">
      <w:pPr>
        <w:pStyle w:val="Titre2"/>
      </w:pPr>
      <w:r>
        <w:t xml:space="preserve">Protection </w:t>
      </w:r>
      <w:r w:rsidR="00C03FA8">
        <w:t>contre l’injection</w:t>
      </w:r>
    </w:p>
    <w:p w14:paraId="689324BD" w14:textId="41EF221E" w:rsidR="00893148" w:rsidRDefault="002943A0" w:rsidP="00893148">
      <w:r>
        <w:t>Modifie</w:t>
      </w:r>
      <w:r w:rsidR="00E42F6A">
        <w:t>r</w:t>
      </w:r>
      <w:r>
        <w:t xml:space="preserve"> l’application (code) mise à disposition de telle sorte à ce que le mot de passe ne soit plus </w:t>
      </w:r>
      <w:r w:rsidR="000D2290">
        <w:t>« </w:t>
      </w:r>
      <w:r>
        <w:t>intégré</w:t>
      </w:r>
      <w:r w:rsidR="000D2290">
        <w:t> »</w:t>
      </w:r>
      <w:r>
        <w:t xml:space="preserve"> au code.</w:t>
      </w:r>
    </w:p>
    <w:p w14:paraId="6E57F24A" w14:textId="03C222F0" w:rsidR="00E46592" w:rsidRDefault="00E46592" w:rsidP="000D2290">
      <w:pPr>
        <w:pStyle w:val="Paragraphedeliste"/>
        <w:numPr>
          <w:ilvl w:val="0"/>
          <w:numId w:val="4"/>
        </w:numPr>
      </w:pPr>
      <w:r>
        <w:t>Sans changer la requête SQL (en ajoutant du code avant)</w:t>
      </w:r>
    </w:p>
    <w:p w14:paraId="2223F462" w14:textId="6DE2BC01" w:rsidR="000D2290" w:rsidRDefault="00E46592" w:rsidP="000D2290">
      <w:pPr>
        <w:pStyle w:val="Paragraphedeliste"/>
        <w:numPr>
          <w:ilvl w:val="0"/>
          <w:numId w:val="4"/>
        </w:numPr>
      </w:pPr>
      <w:r>
        <w:t>En adaptant la requête uniquement</w:t>
      </w:r>
    </w:p>
    <w:p w14:paraId="24EC2766" w14:textId="77777777" w:rsidR="00B35BD5" w:rsidRPr="00C03FA8" w:rsidRDefault="00B35BD5" w:rsidP="00B35BD5">
      <w:pPr>
        <w:rPr>
          <w:b/>
          <w:bCs/>
          <w:i/>
          <w:iCs/>
        </w:rPr>
      </w:pPr>
      <w:r w:rsidRPr="00C03FA8">
        <w:rPr>
          <w:b/>
          <w:bCs/>
          <w:i/>
          <w:iCs/>
        </w:rPr>
        <w:t xml:space="preserve">Checklist </w:t>
      </w:r>
    </w:p>
    <w:p w14:paraId="24637275" w14:textId="0633698C" w:rsidR="00B35BD5" w:rsidRDefault="00B35BD5" w:rsidP="00B35BD5">
      <w:pPr>
        <w:pStyle w:val="Paragraphedeliste"/>
        <w:numPr>
          <w:ilvl w:val="0"/>
          <w:numId w:val="9"/>
        </w:numPr>
      </w:pPr>
      <w:r>
        <w:t>Les entrées sont « nettoyées »</w:t>
      </w:r>
    </w:p>
    <w:p w14:paraId="1DA81776" w14:textId="76D7CC15" w:rsidR="00B35BD5" w:rsidRDefault="00B35BD5" w:rsidP="00B35BD5">
      <w:pPr>
        <w:pStyle w:val="Paragraphedeliste"/>
        <w:numPr>
          <w:ilvl w:val="0"/>
          <w:numId w:val="9"/>
        </w:numPr>
      </w:pPr>
      <w:r>
        <w:t xml:space="preserve">Le </w:t>
      </w:r>
      <w:proofErr w:type="spellStart"/>
      <w:r>
        <w:t>payload</w:t>
      </w:r>
      <w:proofErr w:type="spellEnd"/>
      <w:r>
        <w:t xml:space="preserve"> identifié précédemment ne fonctionne plus</w:t>
      </w:r>
    </w:p>
    <w:p w14:paraId="7B40BF16" w14:textId="2BD0AEF2" w:rsidR="00C03FA8" w:rsidRDefault="00C03FA8" w:rsidP="00B35BD5">
      <w:pPr>
        <w:pStyle w:val="Titre1"/>
      </w:pPr>
      <w:r>
        <w:t>Accès à la base de données</w:t>
      </w:r>
    </w:p>
    <w:p w14:paraId="608BD15C" w14:textId="33427680" w:rsidR="002943A0" w:rsidRDefault="00C03FA8" w:rsidP="00893148">
      <w:r>
        <w:t>La sécurité en couche suggère que même avec une protection contre l’injection, il est pertinent d’a</w:t>
      </w:r>
      <w:r w:rsidR="002943A0">
        <w:t>pplique</w:t>
      </w:r>
      <w:r w:rsidR="000D2290">
        <w:t>r</w:t>
      </w:r>
      <w:r>
        <w:t xml:space="preserve">, en plus, </w:t>
      </w:r>
      <w:r w:rsidR="002943A0">
        <w:t>les principes de moindres privilèges pour atteindre la base de données</w:t>
      </w:r>
      <w:r w:rsidR="000D2290">
        <w:t xml:space="preserve"> en limitant les possibilités d’accès à celle-ci aux fonctions nécessaires actuelles de l’application.</w:t>
      </w:r>
    </w:p>
    <w:p w14:paraId="1159EFFD" w14:textId="77777777" w:rsidR="00C03FA8" w:rsidRPr="00C03FA8" w:rsidRDefault="00C03FA8" w:rsidP="00C03FA8">
      <w:pPr>
        <w:rPr>
          <w:b/>
          <w:bCs/>
          <w:i/>
          <w:iCs/>
        </w:rPr>
      </w:pPr>
      <w:r w:rsidRPr="00C03FA8">
        <w:rPr>
          <w:b/>
          <w:bCs/>
          <w:i/>
          <w:iCs/>
        </w:rPr>
        <w:t xml:space="preserve">Checklist </w:t>
      </w:r>
    </w:p>
    <w:p w14:paraId="3113C552" w14:textId="49B03F7D" w:rsidR="00C03FA8" w:rsidRDefault="00C03FA8" w:rsidP="00893148">
      <w:pPr>
        <w:pStyle w:val="Paragraphedeliste"/>
        <w:numPr>
          <w:ilvl w:val="0"/>
          <w:numId w:val="9"/>
        </w:numPr>
      </w:pPr>
      <w:r>
        <w:t>La connexion à la base de données est faite par un utilisateur avec droits restreints</w:t>
      </w:r>
    </w:p>
    <w:p w14:paraId="5427E9A6" w14:textId="47A499EE" w:rsidR="00417CBA" w:rsidRDefault="00417CBA" w:rsidP="00417CBA">
      <w:pPr>
        <w:pStyle w:val="Paragraphedeliste"/>
        <w:numPr>
          <w:ilvl w:val="0"/>
          <w:numId w:val="9"/>
        </w:numPr>
      </w:pPr>
      <w:r>
        <w:t xml:space="preserve">Ajouter du code qui fait des opérations interdites (drop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truncate</w:t>
      </w:r>
      <w:proofErr w:type="spellEnd"/>
      <w:r>
        <w:t xml:space="preserve"> table) et vérifier qu’il ne s’exécute pas lorsqu’on l’appelle via http….</w:t>
      </w:r>
    </w:p>
    <w:p w14:paraId="1A36DF85" w14:textId="77777777" w:rsidR="00417CBA" w:rsidRDefault="00417CBA">
      <w:pPr>
        <w:spacing w:line="259" w:lineRule="auto"/>
        <w:rPr>
          <w:rFonts w:eastAsiaTheme="majorEastAsia" w:cstheme="majorBidi"/>
          <w:b/>
          <w:bCs/>
          <w:color w:val="000000" w:themeColor="text1"/>
          <w:sz w:val="28"/>
          <w:szCs w:val="32"/>
        </w:rPr>
      </w:pPr>
      <w:r>
        <w:br w:type="page"/>
      </w:r>
    </w:p>
    <w:p w14:paraId="6C2593D0" w14:textId="10B210B0" w:rsidR="00893148" w:rsidRDefault="00893148" w:rsidP="00893148">
      <w:pPr>
        <w:pStyle w:val="Titre1"/>
      </w:pPr>
      <w:r>
        <w:lastRenderedPageBreak/>
        <w:t>Protection de</w:t>
      </w:r>
      <w:r w:rsidR="000D2290">
        <w:t>s données</w:t>
      </w:r>
    </w:p>
    <w:p w14:paraId="76793E66" w14:textId="17D537BA" w:rsidR="002943A0" w:rsidRDefault="002943A0" w:rsidP="002943A0">
      <w:r>
        <w:t>Modifie</w:t>
      </w:r>
      <w:r w:rsidR="000D2290">
        <w:t>r</w:t>
      </w:r>
      <w:r>
        <w:t xml:space="preserve"> l’application (code et base de données) de telle sorte à ce que les informations</w:t>
      </w:r>
      <w:r w:rsidR="000D2290">
        <w:t xml:space="preserve"> confidentielles</w:t>
      </w:r>
      <w:r>
        <w:t xml:space="preserve"> de</w:t>
      </w:r>
      <w:r w:rsidR="000D2290">
        <w:t xml:space="preserve">s </w:t>
      </w:r>
      <w:r>
        <w:t xml:space="preserve">utilisateurs ne puissent pas être exploitées en cas de fuite </w:t>
      </w:r>
      <w:r w:rsidR="0080027C">
        <w:t>(</w:t>
      </w:r>
      <w:proofErr w:type="spellStart"/>
      <w:r w:rsidR="0080027C">
        <w:t>leak</w:t>
      </w:r>
      <w:proofErr w:type="spellEnd"/>
      <w:r w:rsidR="0080027C">
        <w:t>) et en tenant compte d’une attaque par force brute potentielle.</w:t>
      </w:r>
    </w:p>
    <w:p w14:paraId="58EE3C42" w14:textId="77777777" w:rsidR="00FC2178" w:rsidRPr="00C03FA8" w:rsidRDefault="00FC2178" w:rsidP="00FC2178">
      <w:pPr>
        <w:rPr>
          <w:b/>
          <w:bCs/>
          <w:i/>
          <w:iCs/>
        </w:rPr>
      </w:pPr>
      <w:r w:rsidRPr="00C03FA8">
        <w:rPr>
          <w:b/>
          <w:bCs/>
          <w:i/>
          <w:iCs/>
        </w:rPr>
        <w:t xml:space="preserve">Checklist </w:t>
      </w:r>
    </w:p>
    <w:p w14:paraId="468A8D43" w14:textId="77C83220" w:rsidR="00FC2178" w:rsidRDefault="0059367E" w:rsidP="00FC2178">
      <w:pPr>
        <w:pStyle w:val="Paragraphedeliste"/>
        <w:numPr>
          <w:ilvl w:val="0"/>
          <w:numId w:val="9"/>
        </w:numPr>
      </w:pPr>
      <w:r>
        <w:t xml:space="preserve">Un export de la DB ne permet pas de consulter </w:t>
      </w:r>
      <w:r w:rsidR="00417CBA">
        <w:t>les mots</w:t>
      </w:r>
      <w:r>
        <w:t xml:space="preserve"> de passe</w:t>
      </w:r>
    </w:p>
    <w:p w14:paraId="4C5A22A6" w14:textId="388FAEBA" w:rsidR="00FC2178" w:rsidRDefault="0059367E" w:rsidP="00FC2178">
      <w:pPr>
        <w:pStyle w:val="Paragraphedeliste"/>
        <w:numPr>
          <w:ilvl w:val="0"/>
          <w:numId w:val="9"/>
        </w:numPr>
      </w:pPr>
      <w:r>
        <w:t xml:space="preserve">Une attaque simple avec </w:t>
      </w:r>
      <w:proofErr w:type="spellStart"/>
      <w:r>
        <w:t>johnTheRipper</w:t>
      </w:r>
      <w:proofErr w:type="spellEnd"/>
      <w:r>
        <w:t xml:space="preserve"> ne fonctionne pas</w:t>
      </w:r>
    </w:p>
    <w:p w14:paraId="50AC5773" w14:textId="5D735D19" w:rsidR="0059367E" w:rsidRPr="002943A0" w:rsidRDefault="0059367E" w:rsidP="00FC2178">
      <w:pPr>
        <w:pStyle w:val="Paragraphedeliste"/>
        <w:numPr>
          <w:ilvl w:val="0"/>
          <w:numId w:val="9"/>
        </w:numPr>
      </w:pPr>
      <w:r>
        <w:t xml:space="preserve">Une attaque à base de </w:t>
      </w:r>
      <w:proofErr w:type="spellStart"/>
      <w:r>
        <w:t>rainbowtable</w:t>
      </w:r>
      <w:proofErr w:type="spellEnd"/>
      <w:r>
        <w:t xml:space="preserve"> ne fonctionne pas non plus</w:t>
      </w:r>
    </w:p>
    <w:p w14:paraId="436B5645" w14:textId="46197019" w:rsidR="007C1D70" w:rsidRPr="007C1D70" w:rsidRDefault="007C1D70" w:rsidP="00FC2178"/>
    <w:sectPr w:rsidR="007C1D70" w:rsidRPr="007C1D70" w:rsidSect="00A2298C">
      <w:headerReference w:type="default" r:id="rId11"/>
      <w:footerReference w:type="default" r:id="rId12"/>
      <w:pgSz w:w="11906" w:h="16838"/>
      <w:pgMar w:top="1440" w:right="1440" w:bottom="1440" w:left="1440" w:header="708" w:footer="11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F19F7" w14:textId="77777777" w:rsidR="00B33C18" w:rsidRDefault="00B33C18" w:rsidP="00DE3DBE">
      <w:pPr>
        <w:spacing w:after="0" w:line="240" w:lineRule="auto"/>
      </w:pPr>
      <w:r>
        <w:separator/>
      </w:r>
    </w:p>
  </w:endnote>
  <w:endnote w:type="continuationSeparator" w:id="0">
    <w:p w14:paraId="27A78C1A" w14:textId="77777777" w:rsidR="00B33C18" w:rsidRDefault="00B33C18" w:rsidP="00DE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70276F" w14:paraId="663EDCA0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4F83C5B0" w14:textId="6438DBC8" w:rsidR="0004273F" w:rsidRPr="00C97E3E" w:rsidRDefault="00C97E3E" w:rsidP="0004273F">
          <w:pPr>
            <w:pStyle w:val="-Pieddepage"/>
            <w:rPr>
              <w:rFonts w:cs="Arial"/>
              <w:szCs w:val="16"/>
              <w:lang w:val="fr-CH"/>
            </w:rPr>
          </w:pPr>
          <w:r w:rsidRPr="00C97E3E">
            <w:rPr>
              <w:rFonts w:cs="Arial"/>
              <w:szCs w:val="16"/>
              <w:lang w:val="fr-CH"/>
            </w:rPr>
            <w:t>Mettre en œuvre les m</w:t>
          </w:r>
          <w:r>
            <w:rPr>
              <w:rFonts w:cs="Arial"/>
              <w:szCs w:val="16"/>
              <w:lang w:val="fr-CH"/>
            </w:rPr>
            <w:t>écanismes d’authentifications</w:t>
          </w:r>
        </w:p>
      </w:tc>
      <w:tc>
        <w:tcPr>
          <w:tcW w:w="1116" w:type="dxa"/>
          <w:vAlign w:val="center"/>
        </w:tcPr>
        <w:p w14:paraId="0D43D6C5" w14:textId="77777777" w:rsidR="0004273F" w:rsidRPr="0027637C" w:rsidRDefault="0004273F" w:rsidP="0004273F">
          <w:pPr>
            <w:pStyle w:val="-Pieddepage"/>
            <w:jc w:val="center"/>
            <w:rPr>
              <w:rFonts w:cs="Arial"/>
              <w:szCs w:val="16"/>
              <w:lang w:val="de-CH"/>
            </w:rPr>
          </w:pPr>
          <w:r w:rsidRPr="00B13424">
            <w:rPr>
              <w:rFonts w:cs="Arial"/>
              <w:szCs w:val="16"/>
            </w:rPr>
            <w:t xml:space="preserve">Page </w:t>
          </w:r>
          <w:r w:rsidRPr="00B13424">
            <w:rPr>
              <w:rStyle w:val="Numrodepage"/>
              <w:rFonts w:cs="Arial"/>
              <w:szCs w:val="16"/>
            </w:rPr>
            <w:fldChar w:fldCharType="begin"/>
          </w:r>
          <w:r w:rsidRPr="00B13424">
            <w:rPr>
              <w:rStyle w:val="Numrodepage"/>
              <w:rFonts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2</w:t>
          </w:r>
          <w:r w:rsidRPr="00B13424">
            <w:rPr>
              <w:rStyle w:val="Numrodepage"/>
              <w:rFonts w:cs="Arial"/>
              <w:szCs w:val="16"/>
            </w:rPr>
            <w:fldChar w:fldCharType="end"/>
          </w:r>
          <w:r>
            <w:rPr>
              <w:rStyle w:val="Numrodepage"/>
              <w:rFonts w:cs="Arial"/>
              <w:szCs w:val="16"/>
            </w:rPr>
            <w:t>/</w:t>
          </w:r>
          <w:r>
            <w:rPr>
              <w:rStyle w:val="Numrodepage"/>
              <w:rFonts w:cs="Arial"/>
              <w:szCs w:val="16"/>
            </w:rPr>
            <w:fldChar w:fldCharType="begin"/>
          </w:r>
          <w:r>
            <w:rPr>
              <w:rStyle w:val="Numrodepage"/>
              <w:rFonts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4</w:t>
          </w:r>
          <w:r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7E92F145" w14:textId="7998F5C3" w:rsidR="0004273F" w:rsidRPr="0004273F" w:rsidRDefault="0004273F" w:rsidP="0004273F">
          <w:pPr>
            <w:pStyle w:val="-Pieddepage"/>
            <w:jc w:val="right"/>
            <w:rPr>
              <w:rFonts w:cs="Arial"/>
              <w:szCs w:val="16"/>
              <w:lang w:val="en-US"/>
            </w:rPr>
          </w:pPr>
          <w:r w:rsidRPr="00B13424">
            <w:rPr>
              <w:rFonts w:cs="Arial"/>
              <w:szCs w:val="16"/>
            </w:rPr>
            <w:fldChar w:fldCharType="begin"/>
          </w:r>
          <w:r w:rsidRPr="0027637C">
            <w:rPr>
              <w:rFonts w:cs="Arial"/>
              <w:szCs w:val="16"/>
              <w:lang w:val="de-CH"/>
            </w:rPr>
            <w:instrText xml:space="preserve"> FILENAME  \* FirstCap  \* MERGEFORMAT </w:instrText>
          </w:r>
          <w:r w:rsidRPr="00B13424">
            <w:rPr>
              <w:rFonts w:cs="Arial"/>
              <w:szCs w:val="16"/>
            </w:rPr>
            <w:fldChar w:fldCharType="separate"/>
          </w:r>
          <w:r w:rsidR="00C97E3E">
            <w:rPr>
              <w:rFonts w:cs="Arial"/>
              <w:noProof/>
              <w:szCs w:val="16"/>
              <w:lang w:val="de-CH"/>
            </w:rPr>
            <w:t>E-183-ALL-Salt.docx</w:t>
          </w:r>
          <w:r w:rsidRPr="00B13424">
            <w:rPr>
              <w:rFonts w:cs="Arial"/>
              <w:szCs w:val="16"/>
            </w:rPr>
            <w:fldChar w:fldCharType="end"/>
          </w:r>
        </w:p>
      </w:tc>
    </w:tr>
  </w:tbl>
  <w:p w14:paraId="14A2CA02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ED97C" w14:textId="77777777" w:rsidR="00B33C18" w:rsidRDefault="00B33C18" w:rsidP="00DE3DBE">
      <w:pPr>
        <w:spacing w:after="0" w:line="240" w:lineRule="auto"/>
      </w:pPr>
      <w:r>
        <w:separator/>
      </w:r>
    </w:p>
  </w:footnote>
  <w:footnote w:type="continuationSeparator" w:id="0">
    <w:p w14:paraId="2EB3C880" w14:textId="77777777" w:rsidR="00B33C18" w:rsidRDefault="00B33C18" w:rsidP="00DE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70262E71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66B6EE78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12E75DCB" w14:textId="2EA13C61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69DAEE98" wp14:editId="0F0023F3">
                <wp:extent cx="266700" cy="247650"/>
                <wp:effectExtent l="0" t="0" r="0" b="0"/>
                <wp:docPr id="721594680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C97E3E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5105F34F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6C54113C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136FD5E1" wp14:editId="446CDFD8">
                <wp:extent cx="1139371" cy="283303"/>
                <wp:effectExtent l="0" t="0" r="3810" b="2540"/>
                <wp:docPr id="535190468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3D0AACD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A1E"/>
    <w:multiLevelType w:val="hybridMultilevel"/>
    <w:tmpl w:val="3B325E3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C4D1B"/>
    <w:multiLevelType w:val="multilevel"/>
    <w:tmpl w:val="2EEC957C"/>
    <w:styleLink w:val="checkbox"/>
    <w:lvl w:ilvl="0">
      <w:start w:val="1"/>
      <w:numFmt w:val="bullet"/>
      <w:lvlText w:val="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CB1B09"/>
    <w:multiLevelType w:val="multilevel"/>
    <w:tmpl w:val="2EEC957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9F626B"/>
    <w:multiLevelType w:val="hybridMultilevel"/>
    <w:tmpl w:val="F91A194E"/>
    <w:lvl w:ilvl="0" w:tplc="26DAD9B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931" w:hanging="360"/>
      </w:pPr>
    </w:lvl>
    <w:lvl w:ilvl="2" w:tplc="100C001B" w:tentative="1">
      <w:start w:val="1"/>
      <w:numFmt w:val="lowerRoman"/>
      <w:lvlText w:val="%3."/>
      <w:lvlJc w:val="right"/>
      <w:pPr>
        <w:ind w:left="2651" w:hanging="180"/>
      </w:pPr>
    </w:lvl>
    <w:lvl w:ilvl="3" w:tplc="100C000F" w:tentative="1">
      <w:start w:val="1"/>
      <w:numFmt w:val="decimal"/>
      <w:lvlText w:val="%4."/>
      <w:lvlJc w:val="left"/>
      <w:pPr>
        <w:ind w:left="3371" w:hanging="360"/>
      </w:pPr>
    </w:lvl>
    <w:lvl w:ilvl="4" w:tplc="100C0019" w:tentative="1">
      <w:start w:val="1"/>
      <w:numFmt w:val="lowerLetter"/>
      <w:lvlText w:val="%5."/>
      <w:lvlJc w:val="left"/>
      <w:pPr>
        <w:ind w:left="4091" w:hanging="360"/>
      </w:pPr>
    </w:lvl>
    <w:lvl w:ilvl="5" w:tplc="100C001B" w:tentative="1">
      <w:start w:val="1"/>
      <w:numFmt w:val="lowerRoman"/>
      <w:lvlText w:val="%6."/>
      <w:lvlJc w:val="right"/>
      <w:pPr>
        <w:ind w:left="4811" w:hanging="180"/>
      </w:pPr>
    </w:lvl>
    <w:lvl w:ilvl="6" w:tplc="100C000F" w:tentative="1">
      <w:start w:val="1"/>
      <w:numFmt w:val="decimal"/>
      <w:lvlText w:val="%7."/>
      <w:lvlJc w:val="left"/>
      <w:pPr>
        <w:ind w:left="5531" w:hanging="360"/>
      </w:pPr>
    </w:lvl>
    <w:lvl w:ilvl="7" w:tplc="100C0019" w:tentative="1">
      <w:start w:val="1"/>
      <w:numFmt w:val="lowerLetter"/>
      <w:lvlText w:val="%8."/>
      <w:lvlJc w:val="left"/>
      <w:pPr>
        <w:ind w:left="6251" w:hanging="360"/>
      </w:pPr>
    </w:lvl>
    <w:lvl w:ilvl="8" w:tplc="10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3074167F"/>
    <w:multiLevelType w:val="multilevel"/>
    <w:tmpl w:val="2EEC957C"/>
    <w:numStyleLink w:val="checkbox"/>
  </w:abstractNum>
  <w:abstractNum w:abstractNumId="5" w15:restartNumberingAfterBreak="0">
    <w:nsid w:val="359A24E3"/>
    <w:multiLevelType w:val="multilevel"/>
    <w:tmpl w:val="2EEC957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CC6302"/>
    <w:multiLevelType w:val="hybridMultilevel"/>
    <w:tmpl w:val="2EEC957C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AD94749"/>
    <w:multiLevelType w:val="hybridMultilevel"/>
    <w:tmpl w:val="DD8E2FB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778141">
    <w:abstractNumId w:val="7"/>
  </w:num>
  <w:num w:numId="2" w16cid:durableId="931552848">
    <w:abstractNumId w:val="7"/>
  </w:num>
  <w:num w:numId="3" w16cid:durableId="291864040">
    <w:abstractNumId w:val="0"/>
  </w:num>
  <w:num w:numId="4" w16cid:durableId="718744387">
    <w:abstractNumId w:val="8"/>
  </w:num>
  <w:num w:numId="5" w16cid:durableId="177891409">
    <w:abstractNumId w:val="6"/>
  </w:num>
  <w:num w:numId="6" w16cid:durableId="134882934">
    <w:abstractNumId w:val="5"/>
  </w:num>
  <w:num w:numId="7" w16cid:durableId="907962508">
    <w:abstractNumId w:val="2"/>
  </w:num>
  <w:num w:numId="8" w16cid:durableId="1392919737">
    <w:abstractNumId w:val="1"/>
  </w:num>
  <w:num w:numId="9" w16cid:durableId="1959872417">
    <w:abstractNumId w:val="4"/>
  </w:num>
  <w:num w:numId="10" w16cid:durableId="257643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D2"/>
    <w:rsid w:val="00005295"/>
    <w:rsid w:val="00015271"/>
    <w:rsid w:val="000241F6"/>
    <w:rsid w:val="00024496"/>
    <w:rsid w:val="0004273F"/>
    <w:rsid w:val="00045258"/>
    <w:rsid w:val="000561CC"/>
    <w:rsid w:val="00090126"/>
    <w:rsid w:val="000D2290"/>
    <w:rsid w:val="001F0240"/>
    <w:rsid w:val="002027D2"/>
    <w:rsid w:val="0025346D"/>
    <w:rsid w:val="002943A0"/>
    <w:rsid w:val="002C7FE9"/>
    <w:rsid w:val="00384038"/>
    <w:rsid w:val="003E3BCA"/>
    <w:rsid w:val="00417CBA"/>
    <w:rsid w:val="00515716"/>
    <w:rsid w:val="0059367E"/>
    <w:rsid w:val="006B1017"/>
    <w:rsid w:val="006F4F33"/>
    <w:rsid w:val="0070276F"/>
    <w:rsid w:val="007316A2"/>
    <w:rsid w:val="007C1D70"/>
    <w:rsid w:val="0080027C"/>
    <w:rsid w:val="0083245E"/>
    <w:rsid w:val="0083351A"/>
    <w:rsid w:val="00893148"/>
    <w:rsid w:val="008F7337"/>
    <w:rsid w:val="00A2298C"/>
    <w:rsid w:val="00A27FC7"/>
    <w:rsid w:val="00AA5CDC"/>
    <w:rsid w:val="00B12E13"/>
    <w:rsid w:val="00B33C18"/>
    <w:rsid w:val="00B35BD5"/>
    <w:rsid w:val="00BA1388"/>
    <w:rsid w:val="00C03FA8"/>
    <w:rsid w:val="00C26842"/>
    <w:rsid w:val="00C7585C"/>
    <w:rsid w:val="00C97E3E"/>
    <w:rsid w:val="00CB2EDE"/>
    <w:rsid w:val="00CB473C"/>
    <w:rsid w:val="00CB6ACC"/>
    <w:rsid w:val="00CF1498"/>
    <w:rsid w:val="00D02002"/>
    <w:rsid w:val="00D70EB2"/>
    <w:rsid w:val="00D71FA0"/>
    <w:rsid w:val="00D939C1"/>
    <w:rsid w:val="00DE3DBE"/>
    <w:rsid w:val="00E13BAD"/>
    <w:rsid w:val="00E42F6A"/>
    <w:rsid w:val="00E46592"/>
    <w:rsid w:val="00EF5A35"/>
    <w:rsid w:val="00FC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1EDE6A"/>
  <w15:chartTrackingRefBased/>
  <w15:docId w15:val="{9C05FF14-0D52-4B55-BF35-0A19EE45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76F"/>
    <w:pPr>
      <w:spacing w:line="360" w:lineRule="auto"/>
    </w:pPr>
    <w:rPr>
      <w:rFonts w:ascii="Century Gothic" w:hAnsi="Century Gothic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70276F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276F"/>
    <w:rPr>
      <w:rFonts w:ascii="Century Gothic" w:eastAsiaTheme="majorEastAsia" w:hAnsi="Century Gothic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70276F"/>
    <w:pPr>
      <w:spacing w:after="0" w:line="240" w:lineRule="auto"/>
    </w:pPr>
    <w:rPr>
      <w:rFonts w:eastAsia="Times New Roman" w:cs="Times New Roman"/>
      <w:sz w:val="16"/>
      <w:szCs w:val="20"/>
      <w:lang w:val="fr-FR" w:eastAsia="fr-FR"/>
    </w:rPr>
  </w:style>
  <w:style w:type="character" w:customStyle="1" w:styleId="ng-star-inserted">
    <w:name w:val="ng-star-inserted"/>
    <w:basedOn w:val="Policepardfaut"/>
    <w:rsid w:val="00CB2EDE"/>
  </w:style>
  <w:style w:type="paragraph" w:customStyle="1" w:styleId="answerslines">
    <w:name w:val="answers_lines"/>
    <w:basedOn w:val="Normal"/>
    <w:qFormat/>
    <w:rsid w:val="00D70EB2"/>
    <w:pPr>
      <w:tabs>
        <w:tab w:val="left" w:leader="dot" w:pos="9072"/>
      </w:tabs>
    </w:pPr>
  </w:style>
  <w:style w:type="paragraph" w:styleId="Paragraphedeliste">
    <w:name w:val="List Paragraph"/>
    <w:basedOn w:val="Normal"/>
    <w:uiPriority w:val="34"/>
    <w:qFormat/>
    <w:rsid w:val="00CF149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939C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939C1"/>
    <w:rPr>
      <w:color w:val="605E5C"/>
      <w:shd w:val="clear" w:color="auto" w:fill="E1DFDD"/>
    </w:rPr>
  </w:style>
  <w:style w:type="numbering" w:customStyle="1" w:styleId="checkbox">
    <w:name w:val="checkbox"/>
    <w:uiPriority w:val="99"/>
    <w:rsid w:val="00C03FA8"/>
    <w:pPr>
      <w:numPr>
        <w:numId w:val="8"/>
      </w:numPr>
    </w:pPr>
  </w:style>
  <w:style w:type="paragraph" w:customStyle="1" w:styleId="code">
    <w:name w:val="code"/>
    <w:basedOn w:val="Normal"/>
    <w:next w:val="Normal"/>
    <w:link w:val="codeCar"/>
    <w:qFormat/>
    <w:rsid w:val="0083245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851" w:right="521"/>
    </w:pPr>
    <w:rPr>
      <w:rFonts w:ascii="Courier New" w:hAnsi="Courier New" w:cs="Courier New"/>
      <w:lang w:val="en-US"/>
    </w:rPr>
  </w:style>
  <w:style w:type="character" w:customStyle="1" w:styleId="codeCar">
    <w:name w:val="code Car"/>
    <w:basedOn w:val="Policepardfaut"/>
    <w:link w:val="code"/>
    <w:rsid w:val="0083245E"/>
    <w:rPr>
      <w:rFonts w:ascii="Courier New" w:hAnsi="Courier New" w:cs="Courier New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github.com/ETML-INF/standard-toolse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0d3259-a7ce-4623-88ec-81594dfcbc1c" xsi:nil="true"/>
    <lcf76f155ced4ddcb4097134ff3c332f xmlns="99ffe1f3-7857-457f-add0-5bdef636f38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F20F00DBE2EE49BE9523363A2DF18B" ma:contentTypeVersion="14" ma:contentTypeDescription="Crée un document." ma:contentTypeScope="" ma:versionID="5aece811311ae3a0f23154dc9084e92c">
  <xsd:schema xmlns:xsd="http://www.w3.org/2001/XMLSchema" xmlns:xs="http://www.w3.org/2001/XMLSchema" xmlns:p="http://schemas.microsoft.com/office/2006/metadata/properties" xmlns:ns2="99ffe1f3-7857-457f-add0-5bdef636f38d" xmlns:ns3="be0d3259-a7ce-4623-88ec-81594dfcbc1c" targetNamespace="http://schemas.microsoft.com/office/2006/metadata/properties" ma:root="true" ma:fieldsID="df3d6b7f2720f122b401ffb13b8f26d7" ns2:_="" ns3:_="">
    <xsd:import namespace="99ffe1f3-7857-457f-add0-5bdef636f38d"/>
    <xsd:import namespace="be0d3259-a7ce-4623-88ec-81594dfcbc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fe1f3-7857-457f-add0-5bdef636f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d3259-a7ce-4623-88ec-81594dfcbc1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25c8d97-1bd0-43ac-99f0-221d7db31800}" ma:internalName="TaxCatchAll" ma:showField="CatchAllData" ma:web="be0d3259-a7ce-4623-88ec-81594dfcbc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4D1F39-4FB0-4528-A02B-A4A8B51444F5}">
  <ds:schemaRefs>
    <ds:schemaRef ds:uri="http://schemas.microsoft.com/office/2006/metadata/properties"/>
    <ds:schemaRef ds:uri="http://schemas.microsoft.com/office/infopath/2007/PartnerControls"/>
    <ds:schemaRef ds:uri="be0d3259-a7ce-4623-88ec-81594dfcbc1c"/>
    <ds:schemaRef ds:uri="99ffe1f3-7857-457f-add0-5bdef636f38d"/>
  </ds:schemaRefs>
</ds:datastoreItem>
</file>

<file path=customXml/itemProps2.xml><?xml version="1.0" encoding="utf-8"?>
<ds:datastoreItem xmlns:ds="http://schemas.openxmlformats.org/officeDocument/2006/customXml" ds:itemID="{93B61874-F239-4838-AE1F-CF27E752B0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D19E58-71B3-4BF4-9F33-2FF84B86D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fe1f3-7857-457f-add0-5bdef636f38d"/>
    <ds:schemaRef ds:uri="be0d3259-a7ce-4623-88ec-81594dfcbc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E-xxx-ALL-01-titre.dotx</Template>
  <TotalTime>260</TotalTime>
  <Pages>1</Pages>
  <Words>451</Words>
  <Characters>2484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Jonathan Melly</cp:lastModifiedBy>
  <cp:revision>23</cp:revision>
  <dcterms:created xsi:type="dcterms:W3CDTF">2024-03-26T13:42:00Z</dcterms:created>
  <dcterms:modified xsi:type="dcterms:W3CDTF">2025-11-10T10:18:00Z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0x010100D4F20F00DBE2EE49BE9523363A2DF18B</vt:lpwstr>
  </property>
</Properties>
</file>